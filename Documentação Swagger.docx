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0BB19" w14:textId="196FE04A" w:rsidR="00421B21" w:rsidRPr="00E30807" w:rsidRDefault="00E30807" w:rsidP="00907F86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154476" wp14:editId="12977BC6">
                <wp:simplePos x="0" y="0"/>
                <wp:positionH relativeFrom="column">
                  <wp:posOffset>3458688</wp:posOffset>
                </wp:positionH>
                <wp:positionV relativeFrom="paragraph">
                  <wp:posOffset>-451263</wp:posOffset>
                </wp:positionV>
                <wp:extent cx="0" cy="2897579"/>
                <wp:effectExtent l="0" t="0" r="38100" b="1714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975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F2ECB3" id="Conector reto 30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2.35pt,-35.55pt" to="272.35pt,1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C61EC0" wp14:editId="299B1C22">
                <wp:simplePos x="0" y="0"/>
                <wp:positionH relativeFrom="column">
                  <wp:posOffset>-221995</wp:posOffset>
                </wp:positionH>
                <wp:positionV relativeFrom="paragraph">
                  <wp:posOffset>2444882</wp:posOffset>
                </wp:positionV>
                <wp:extent cx="3681350" cy="0"/>
                <wp:effectExtent l="0" t="0" r="0" b="0"/>
                <wp:wrapNone/>
                <wp:docPr id="29" name="Conector re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F2C595" id="Conector reto 29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5pt,192.5pt" to="272.35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proofErr w:type="gramStart"/>
      <w:r w:rsidR="000474F3" w:rsidRPr="00907F86">
        <w:t>Tutorial</w:t>
      </w:r>
      <w:r w:rsidR="00C574A5">
        <w:t xml:space="preserve">  </w:t>
      </w:r>
      <w:r w:rsidR="00C574A5" w:rsidRPr="00907F86">
        <w:t>Swagger</w:t>
      </w:r>
      <w:proofErr w:type="gramEnd"/>
      <w:r w:rsidR="00C574A5">
        <w:t xml:space="preserve"> </w:t>
      </w:r>
      <w:bookmarkStart w:id="0" w:name="_GoBack"/>
      <w:bookmarkEnd w:id="0"/>
    </w:p>
    <w:p w14:paraId="13A46780" w14:textId="67487C2F" w:rsidR="000474F3" w:rsidRPr="000474F3" w:rsidRDefault="00720B7A" w:rsidP="000474F3">
      <w:r>
        <w:t>Equipe: Felipe Braga, Raquel Moreira, Artur Alves, Mat</w:t>
      </w:r>
      <w:r w:rsidR="00ED0420">
        <w:t>h</w:t>
      </w:r>
      <w:r>
        <w:t xml:space="preserve">eus Motta </w:t>
      </w:r>
      <w:r w:rsidR="005A28F4">
        <w:t>e Caio Daniel.</w:t>
      </w:r>
    </w:p>
    <w:p w14:paraId="2A1D5A42" w14:textId="77777777" w:rsidR="00421B21" w:rsidRDefault="00421B21">
      <w:pPr>
        <w:pStyle w:val="Ttulo2"/>
      </w:pPr>
    </w:p>
    <w:p w14:paraId="6106050A" w14:textId="021992B2" w:rsidR="003D405E" w:rsidRDefault="00D3277D">
      <w:pPr>
        <w:pStyle w:val="Ttulo2"/>
      </w:pPr>
      <w:r>
        <w:t xml:space="preserve">Introdução </w:t>
      </w:r>
      <w:r w:rsidR="009F0B68">
        <w:t>-</w:t>
      </w:r>
    </w:p>
    <w:p w14:paraId="3EFC43F3" w14:textId="7A4DBB60" w:rsidR="003D405E" w:rsidRDefault="00D3277D">
      <w:pPr>
        <w:pStyle w:val="Textoembloco"/>
      </w:pPr>
      <w:r>
        <w:t xml:space="preserve">Olá, tudo bem? Este é um tutorial </w:t>
      </w:r>
      <w:r w:rsidR="00E218A4">
        <w:t xml:space="preserve">de como se deve usar o </w:t>
      </w:r>
      <w:proofErr w:type="spellStart"/>
      <w:r w:rsidR="00E218A4">
        <w:t>swagger</w:t>
      </w:r>
      <w:proofErr w:type="spellEnd"/>
      <w:r w:rsidR="00E218A4">
        <w:t xml:space="preserve"> editor para documentar uma API</w:t>
      </w:r>
      <w:r w:rsidR="00BC6982">
        <w:t xml:space="preserve"> e uma breve documentação d</w:t>
      </w:r>
      <w:r w:rsidR="00982E29">
        <w:t>a documentação</w:t>
      </w:r>
      <w:r w:rsidR="00BC6982">
        <w:t xml:space="preserve"> </w:t>
      </w:r>
      <w:r w:rsidR="00982E29">
        <w:t xml:space="preserve">que </w:t>
      </w:r>
      <w:r w:rsidR="00BC6982">
        <w:t xml:space="preserve">nossa equipe </w:t>
      </w:r>
      <w:r w:rsidR="00982E29">
        <w:t>fez de uma API</w:t>
      </w:r>
      <w:r w:rsidR="00E218A4">
        <w:t>.</w:t>
      </w:r>
    </w:p>
    <w:p w14:paraId="10060462" w14:textId="3FE846D4" w:rsidR="00C574A5" w:rsidRDefault="0012659F" w:rsidP="00907F86">
      <w:r>
        <w:t>Neste tutorial</w:t>
      </w:r>
      <w:r w:rsidR="0061752B">
        <w:t xml:space="preserve"> lhe</w:t>
      </w:r>
      <w:r>
        <w:t xml:space="preserve"> será apresentado o passo a passo para você documentar sua API</w:t>
      </w:r>
      <w:r w:rsidR="0061752B">
        <w:t xml:space="preserve">. Você verá diversas imagens de exemplo para conseguir acompanhar </w:t>
      </w:r>
      <w:r w:rsidR="00720B7A">
        <w:t>todo o processo.</w:t>
      </w:r>
    </w:p>
    <w:p w14:paraId="77F8DDB3" w14:textId="1C7A045C" w:rsidR="003D405E" w:rsidRDefault="009F0B68">
      <w:pPr>
        <w:pStyle w:val="Citao"/>
      </w:pPr>
      <w:r>
        <w:t>Aviso importante -</w:t>
      </w:r>
    </w:p>
    <w:p w14:paraId="328A93E3" w14:textId="10ABBA05" w:rsidR="003D405E" w:rsidRDefault="009F0B68">
      <w:r>
        <w:t>Neste tutorial</w:t>
      </w:r>
      <w:r w:rsidR="005A4699">
        <w:t xml:space="preserve"> não será necessário a instalação de nenhum recurso para o acompanhamento </w:t>
      </w:r>
      <w:r w:rsidR="00955D2A">
        <w:t xml:space="preserve">do tutorial a seguir. Mas, caso </w:t>
      </w:r>
      <w:r w:rsidR="00AA0517">
        <w:t xml:space="preserve">você deseje </w:t>
      </w:r>
      <w:r w:rsidR="003F517F">
        <w:t xml:space="preserve">ter a ferramenta em sua máquina, também </w:t>
      </w:r>
      <w:r w:rsidR="00A5365E">
        <w:t>é</w:t>
      </w:r>
      <w:r w:rsidR="003F517F">
        <w:t xml:space="preserve"> possível.</w:t>
      </w:r>
    </w:p>
    <w:p w14:paraId="7B3E2253" w14:textId="71FC6ACB" w:rsidR="00A5365E" w:rsidRDefault="00376905" w:rsidP="00A5365E">
      <w:pPr>
        <w:pStyle w:val="Ttulo2"/>
      </w:pPr>
      <w:r>
        <w:t>Primeiro-passo</w:t>
      </w:r>
    </w:p>
    <w:p w14:paraId="5D0DF0BF" w14:textId="476F1068" w:rsidR="00A5365E" w:rsidRPr="00B458E3" w:rsidRDefault="00A5365E" w:rsidP="00A5365E">
      <w:pPr>
        <w:pStyle w:val="Commarcadores"/>
        <w:numPr>
          <w:ilvl w:val="0"/>
          <w:numId w:val="8"/>
        </w:numPr>
      </w:pP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 xml:space="preserve">Primeira coisa que vamos fazer é acessar o 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>“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>Swagger editor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>”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 xml:space="preserve">, então vamos acessar 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 xml:space="preserve">qualquer navegador e inserir o 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 xml:space="preserve">caminho 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>“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>editor.swagger.io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>” na barra de navegação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 xml:space="preserve">, reparem que já de cara ele mostra para gente um exemplo de 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>Swagger, o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 xml:space="preserve"> 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>“</w:t>
      </w:r>
      <w:proofErr w:type="spellStart"/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>Petstore</w:t>
      </w:r>
      <w:proofErr w:type="spellEnd"/>
      <w:r>
        <w:rPr>
          <w:rFonts w:eastAsia="Times New Roman" w:cstheme="minorHAnsi"/>
          <w:color w:val="252525"/>
          <w:shd w:val="clear" w:color="auto" w:fill="FFFFFF"/>
          <w:lang w:bidi="ar-SA"/>
        </w:rPr>
        <w:t>”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 xml:space="preserve">, 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 xml:space="preserve">do lado esquerdo da tela nós temos 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>um script Swagger onde fala de versão, info, várias coisas e aqui do lado direito nós temos a documentação interativa que é gerada a partir desse script</w:t>
      </w:r>
      <w:r>
        <w:rPr>
          <w:rFonts w:eastAsia="Times New Roman" w:cstheme="minorHAnsi"/>
          <w:color w:val="252525"/>
          <w:shd w:val="clear" w:color="auto" w:fill="FFFFFF"/>
          <w:lang w:bidi="ar-SA"/>
        </w:rPr>
        <w:t xml:space="preserve"> que nós estamos usando</w:t>
      </w:r>
      <w:r w:rsidRPr="00A5365E">
        <w:rPr>
          <w:rFonts w:eastAsia="Times New Roman" w:cstheme="minorHAnsi"/>
          <w:color w:val="252525"/>
          <w:shd w:val="clear" w:color="auto" w:fill="FFFFFF"/>
          <w:lang w:bidi="ar-SA"/>
        </w:rPr>
        <w:t>.</w:t>
      </w:r>
    </w:p>
    <w:p w14:paraId="559DFA09" w14:textId="288E160B" w:rsidR="00A5365E" w:rsidRDefault="00A5365E" w:rsidP="00A5365E">
      <w:pPr>
        <w:pStyle w:val="Commarcadores"/>
        <w:numPr>
          <w:ilvl w:val="0"/>
          <w:numId w:val="0"/>
        </w:numPr>
        <w:ind w:left="1110"/>
        <w:rPr>
          <w:rFonts w:eastAsia="Times New Roman" w:cstheme="minorHAnsi"/>
          <w:color w:val="252525"/>
          <w:shd w:val="clear" w:color="auto" w:fill="FFFFFF"/>
          <w:lang w:bidi="ar-SA"/>
        </w:rPr>
      </w:pPr>
    </w:p>
    <w:p w14:paraId="6DF0779D" w14:textId="61A6FA38" w:rsidR="00A5365E" w:rsidRDefault="00B458E3" w:rsidP="00B458E3">
      <w:pPr>
        <w:pStyle w:val="Commarcadores"/>
        <w:numPr>
          <w:ilvl w:val="0"/>
          <w:numId w:val="0"/>
        </w:numPr>
        <w:ind w:left="142"/>
      </w:pPr>
      <w:r>
        <w:rPr>
          <w:noProof/>
        </w:rPr>
        <w:drawing>
          <wp:inline distT="0" distB="0" distL="0" distR="0" wp14:anchorId="0BFA86C4" wp14:editId="45CD0EF5">
            <wp:extent cx="6189345" cy="246697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075" b="7341"/>
                    <a:stretch/>
                  </pic:blipFill>
                  <pic:spPr bwMode="auto">
                    <a:xfrm>
                      <a:off x="0" y="0"/>
                      <a:ext cx="618934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1068" w14:textId="2F766B19" w:rsidR="00B458E3" w:rsidRDefault="00B458E3" w:rsidP="00084EF8">
      <w:pPr>
        <w:pStyle w:val="Commarcadores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CF76244" wp14:editId="1F3ECDEF">
            <wp:extent cx="6189345" cy="349504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89D9" w14:textId="77777777" w:rsidR="00A5365E" w:rsidRPr="00A5365E" w:rsidRDefault="00A5365E" w:rsidP="00A5365E"/>
    <w:p w14:paraId="578EB09D" w14:textId="5829ED59" w:rsidR="00A5365E" w:rsidRPr="00A5365E" w:rsidRDefault="00A5365E" w:rsidP="00A5365E">
      <w:pPr>
        <w:pStyle w:val="Ttulo2"/>
      </w:pPr>
      <w:r>
        <w:t>Segundo</w:t>
      </w:r>
      <w:r>
        <w:t>-passo</w:t>
      </w:r>
    </w:p>
    <w:p w14:paraId="2B601607" w14:textId="673715D2" w:rsidR="00A5365E" w:rsidRDefault="00B458E3" w:rsidP="00084EF8">
      <w:pPr>
        <w:pStyle w:val="PargrafodaLista"/>
        <w:numPr>
          <w:ilvl w:val="0"/>
          <w:numId w:val="8"/>
        </w:numPr>
      </w:pPr>
      <w:r>
        <w:t>Agora, no lado esquerdo da tela, nós iremos zerar o script do “</w:t>
      </w:r>
      <w:proofErr w:type="spellStart"/>
      <w:r w:rsidRPr="00B458E3">
        <w:t>Petstore</w:t>
      </w:r>
      <w:proofErr w:type="spellEnd"/>
      <w:r>
        <w:t xml:space="preserve">” e inserir nosso próprio script. Para isso, selecione o script todo pressionando </w:t>
      </w:r>
      <w:r w:rsidRPr="00B458E3">
        <w:t>“</w:t>
      </w:r>
      <w:proofErr w:type="spellStart"/>
      <w:r w:rsidRPr="00B458E3">
        <w:t>Ctrl</w:t>
      </w:r>
      <w:proofErr w:type="spellEnd"/>
      <w:r w:rsidRPr="00B458E3">
        <w:t xml:space="preserve"> + A”</w:t>
      </w:r>
      <w:r w:rsidR="00F4274E">
        <w:t xml:space="preserve"> e depois </w:t>
      </w:r>
      <w:proofErr w:type="spellStart"/>
      <w:proofErr w:type="gramStart"/>
      <w:r w:rsidR="00F4274E">
        <w:t>pressione“</w:t>
      </w:r>
      <w:proofErr w:type="gramEnd"/>
      <w:r w:rsidR="00F4274E">
        <w:t>Delete</w:t>
      </w:r>
      <w:proofErr w:type="spellEnd"/>
      <w:r w:rsidR="00F4274E">
        <w:t>” para deletar o script ainda visível em sua tela. Após deletar o antigo script, vá no campo vazio do lado esquerdo e insira seu</w:t>
      </w:r>
      <w:r w:rsidR="00084EF8">
        <w:t xml:space="preserve"> script que deseja utilizar. É necessário que no início você digite “</w:t>
      </w:r>
      <w:proofErr w:type="spellStart"/>
      <w:r w:rsidR="00084EF8">
        <w:t>swagger</w:t>
      </w:r>
      <w:proofErr w:type="spellEnd"/>
      <w:r w:rsidR="00084EF8">
        <w:t xml:space="preserve">: </w:t>
      </w:r>
      <w:r w:rsidR="00084EF8" w:rsidRPr="00084EF8">
        <w:rPr>
          <w:color w:val="FF0000"/>
        </w:rPr>
        <w:t>‘2.0’ ou ‘3.0’</w:t>
      </w:r>
      <w:r w:rsidR="00084EF8">
        <w:t xml:space="preserve">” para definir a versão do </w:t>
      </w:r>
      <w:proofErr w:type="spellStart"/>
      <w:r w:rsidR="00084EF8">
        <w:t>swagger</w:t>
      </w:r>
      <w:proofErr w:type="spellEnd"/>
      <w:r w:rsidR="00084EF8">
        <w:t xml:space="preserve"> que você irá utilizar. Do lado </w:t>
      </w:r>
      <w:proofErr w:type="spellStart"/>
      <w:r w:rsidR="00084EF8">
        <w:t>diteiro</w:t>
      </w:r>
      <w:proofErr w:type="spellEnd"/>
      <w:r w:rsidR="00084EF8">
        <w:t xml:space="preserve"> da tela já é possível ver alguns erros, isso tudo acontece de forma interativa. Com isso, será necessário introduzir também a “info” e os “paths”.</w:t>
      </w:r>
    </w:p>
    <w:p w14:paraId="474D0A22" w14:textId="718A82F4" w:rsidR="00084EF8" w:rsidRDefault="00084EF8" w:rsidP="00084EF8">
      <w:pPr>
        <w:pStyle w:val="PargrafodaLista"/>
        <w:ind w:left="1110"/>
      </w:pPr>
    </w:p>
    <w:p w14:paraId="69CECB37" w14:textId="451D7E64" w:rsidR="00084EF8" w:rsidRDefault="00084EF8" w:rsidP="00084EF8">
      <w:pPr>
        <w:pStyle w:val="PargrafodaLista"/>
        <w:ind w:left="0"/>
      </w:pPr>
      <w:r>
        <w:rPr>
          <w:noProof/>
        </w:rPr>
        <w:drawing>
          <wp:inline distT="0" distB="0" distL="0" distR="0" wp14:anchorId="1786AC5B" wp14:editId="16B739AE">
            <wp:extent cx="6189345" cy="349504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CD22" w14:textId="4C3F1DA0" w:rsidR="00F4274E" w:rsidRDefault="00F4274E" w:rsidP="00F4274E">
      <w:pPr>
        <w:pStyle w:val="PargrafodaLista"/>
        <w:ind w:left="1110"/>
      </w:pPr>
    </w:p>
    <w:p w14:paraId="2C605C71" w14:textId="07C72250" w:rsidR="0065135F" w:rsidRDefault="0065135F" w:rsidP="00F4274E">
      <w:pPr>
        <w:pStyle w:val="PargrafodaLista"/>
        <w:ind w:left="1110"/>
      </w:pPr>
    </w:p>
    <w:p w14:paraId="7D7C0092" w14:textId="7FD3AB53" w:rsidR="0065135F" w:rsidRDefault="0065135F" w:rsidP="00F4274E">
      <w:pPr>
        <w:pStyle w:val="PargrafodaLista"/>
        <w:ind w:left="1110"/>
      </w:pPr>
    </w:p>
    <w:p w14:paraId="766087C9" w14:textId="77777777" w:rsidR="0065135F" w:rsidRDefault="0065135F" w:rsidP="00F4274E">
      <w:pPr>
        <w:pStyle w:val="PargrafodaLista"/>
        <w:ind w:left="1110"/>
      </w:pPr>
    </w:p>
    <w:p w14:paraId="4D46D2D1" w14:textId="240CD2B6" w:rsidR="0065135F" w:rsidRDefault="0065135F">
      <w:pPr>
        <w:pStyle w:val="Ttulo2"/>
      </w:pPr>
      <w:r>
        <w:t>Terceiro-</w:t>
      </w:r>
      <w:r w:rsidR="004226A4" w:rsidRPr="00AF3065">
        <w:t>p</w:t>
      </w:r>
      <w:r w:rsidRPr="00AF3065">
        <w:t>asso</w:t>
      </w:r>
    </w:p>
    <w:p w14:paraId="42DD331B" w14:textId="11B1E8C5" w:rsidR="0065135F" w:rsidRDefault="0065135F" w:rsidP="0065135F">
      <w:pPr>
        <w:pStyle w:val="PargrafodaLista"/>
        <w:numPr>
          <w:ilvl w:val="0"/>
          <w:numId w:val="8"/>
        </w:numPr>
      </w:pPr>
      <w:r>
        <w:t>O</w:t>
      </w:r>
      <w:r>
        <w:t xml:space="preserve"> que é o path? São as operações que a nossa API vai oferecer, então digit</w:t>
      </w:r>
      <w:r>
        <w:t>e</w:t>
      </w:r>
      <w:r>
        <w:t xml:space="preserve"> “paths:” </w:t>
      </w:r>
      <w:r>
        <w:t>pressione “</w:t>
      </w:r>
      <w:proofErr w:type="spellStart"/>
      <w:r>
        <w:t>Enter</w:t>
      </w:r>
      <w:proofErr w:type="spellEnd"/>
      <w:r>
        <w:t xml:space="preserve">” </w:t>
      </w:r>
      <w:r>
        <w:t xml:space="preserve">para próxima linha e um </w:t>
      </w:r>
      <w:r>
        <w:t>“</w:t>
      </w:r>
      <w:proofErr w:type="spellStart"/>
      <w:r>
        <w:t>Tab</w:t>
      </w:r>
      <w:proofErr w:type="spellEnd"/>
      <w:r>
        <w:t>”</w:t>
      </w:r>
      <w:r>
        <w:t xml:space="preserve">, então </w:t>
      </w:r>
      <w:r>
        <w:t>vá dando “</w:t>
      </w:r>
      <w:proofErr w:type="spellStart"/>
      <w:r>
        <w:t>Tab</w:t>
      </w:r>
      <w:proofErr w:type="spellEnd"/>
      <w:r>
        <w:t>”</w:t>
      </w:r>
      <w:r>
        <w:t xml:space="preserve"> para incluir uma nova propriedade dessa palavra chave. Para fazer essa primeira operação, vamos fazer primeiro o endereço, nós vamos fazer o cadastro de um cliente então aqui colo</w:t>
      </w:r>
      <w:r>
        <w:t>que</w:t>
      </w:r>
      <w:r>
        <w:t xml:space="preserve"> “/cliente</w:t>
      </w:r>
      <w:r>
        <w:t>”;</w:t>
      </w:r>
    </w:p>
    <w:p w14:paraId="7689CF7B" w14:textId="7F53783A" w:rsidR="0065135F" w:rsidRDefault="009E10E1" w:rsidP="0065135F">
      <w:pPr>
        <w:pStyle w:val="NormalWeb"/>
        <w:shd w:val="clear" w:color="auto" w:fill="FFFFFF"/>
        <w:spacing w:before="0" w:beforeAutospacing="0" w:after="336" w:afterAutospacing="0"/>
        <w:rPr>
          <w:rFonts w:ascii="Noto Serif" w:hAnsi="Noto Serif"/>
          <w:color w:val="252525"/>
          <w:sz w:val="29"/>
          <w:szCs w:val="29"/>
        </w:rPr>
      </w:pPr>
      <w:r>
        <w:rPr>
          <w:noProof/>
        </w:rPr>
        <w:drawing>
          <wp:inline distT="0" distB="0" distL="0" distR="0" wp14:anchorId="40384D05" wp14:editId="58ACDAB6">
            <wp:extent cx="6189345" cy="349504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42F7" w14:textId="1FA93FA3" w:rsidR="0065135F" w:rsidRDefault="0065135F" w:rsidP="0065135F"/>
    <w:p w14:paraId="6334DC61" w14:textId="0AD25C1C" w:rsidR="0065135F" w:rsidRPr="0065135F" w:rsidRDefault="0065135F" w:rsidP="0065135F">
      <w:pPr>
        <w:pStyle w:val="PargrafodaLista"/>
        <w:numPr>
          <w:ilvl w:val="0"/>
          <w:numId w:val="8"/>
        </w:numPr>
      </w:pPr>
      <w:r w:rsidRPr="0065135F">
        <w:t xml:space="preserve">Agora ele já deu um outro erro aqui se observamos do lado direito, ele está dizendo que a palavra /cliente, não é, e não pode ser um objeto, realmente, ele é só o nosso endereço, então vamos saltar mais uma linha dar um </w:t>
      </w:r>
      <w:proofErr w:type="spellStart"/>
      <w:r w:rsidRPr="0065135F">
        <w:t>Tab</w:t>
      </w:r>
      <w:proofErr w:type="spellEnd"/>
      <w:r w:rsidRPr="0065135F">
        <w:t xml:space="preserve">, e agora o que vamos fazer? Vamos indicar qual é o método </w:t>
      </w:r>
      <w:proofErr w:type="spellStart"/>
      <w:r w:rsidRPr="0065135F">
        <w:t>Rest</w:t>
      </w:r>
      <w:proofErr w:type="spellEnd"/>
      <w:r w:rsidRPr="0065135F">
        <w:t xml:space="preserve"> que vamos utilizar, se vai ser o post, o </w:t>
      </w:r>
      <w:proofErr w:type="spellStart"/>
      <w:r w:rsidRPr="0065135F">
        <w:t>get</w:t>
      </w:r>
      <w:proofErr w:type="spellEnd"/>
      <w:r w:rsidRPr="0065135F">
        <w:t xml:space="preserve"> ou o </w:t>
      </w:r>
      <w:proofErr w:type="spellStart"/>
      <w:r w:rsidRPr="0065135F">
        <w:t>put</w:t>
      </w:r>
      <w:proofErr w:type="spellEnd"/>
      <w:r w:rsidRPr="0065135F">
        <w:t xml:space="preserve">, no nosso caso vai ser o </w:t>
      </w:r>
      <w:proofErr w:type="spellStart"/>
      <w:r w:rsidRPr="0065135F">
        <w:t>put</w:t>
      </w:r>
      <w:proofErr w:type="spellEnd"/>
      <w:r w:rsidRPr="0065135F">
        <w:t xml:space="preserve">, sempre que estivermos trabalhando com </w:t>
      </w:r>
      <w:proofErr w:type="spellStart"/>
      <w:r w:rsidRPr="0065135F">
        <w:t>Rest</w:t>
      </w:r>
      <w:proofErr w:type="spellEnd"/>
      <w:r w:rsidRPr="0065135F">
        <w:t xml:space="preserve"> vamos utilizar o post para fazer o cadastro de qualquer coisa que seja.</w:t>
      </w:r>
    </w:p>
    <w:p w14:paraId="1F22AB8B" w14:textId="43245924" w:rsidR="0065135F" w:rsidRDefault="0065135F">
      <w:pPr>
        <w:pStyle w:val="Ttulo2"/>
      </w:pPr>
      <w:r>
        <w:t>Quarto-passo</w:t>
      </w:r>
    </w:p>
    <w:p w14:paraId="315264A9" w14:textId="5EE45DD7" w:rsidR="009E10E1" w:rsidRDefault="0065135F" w:rsidP="009E10E1">
      <w:pPr>
        <w:pStyle w:val="PargrafodaLista"/>
        <w:numPr>
          <w:ilvl w:val="0"/>
          <w:numId w:val="8"/>
        </w:numPr>
        <w:ind w:left="284"/>
      </w:pPr>
      <w:r w:rsidRPr="0065135F">
        <w:t xml:space="preserve">Se for fazer uma alteração já será outro método, então </w:t>
      </w:r>
      <w:r w:rsidR="009E10E1">
        <w:t>n</w:t>
      </w:r>
      <w:r w:rsidRPr="0065135F">
        <w:t xml:space="preserve">o editor aqui do </w:t>
      </w:r>
      <w:proofErr w:type="spellStart"/>
      <w:r w:rsidRPr="0065135F">
        <w:t>swagger</w:t>
      </w:r>
      <w:proofErr w:type="spellEnd"/>
      <w:r w:rsidRPr="0065135F">
        <w:t xml:space="preserve"> </w:t>
      </w:r>
      <w:r w:rsidR="009E10E1">
        <w:t>há</w:t>
      </w:r>
      <w:r w:rsidRPr="0065135F">
        <w:t xml:space="preserve"> a possibilidade também do </w:t>
      </w:r>
      <w:r w:rsidR="004226A4">
        <w:t>‘</w:t>
      </w:r>
      <w:r w:rsidRPr="0065135F">
        <w:t>auto complete</w:t>
      </w:r>
      <w:r w:rsidR="004226A4">
        <w:t>’</w:t>
      </w:r>
      <w:r w:rsidRPr="0065135F">
        <w:t xml:space="preserve">, </w:t>
      </w:r>
      <w:r w:rsidR="009E10E1">
        <w:t xml:space="preserve">dê </w:t>
      </w:r>
      <w:r w:rsidRPr="0065135F">
        <w:t>um “</w:t>
      </w:r>
      <w:proofErr w:type="spellStart"/>
      <w:r w:rsidRPr="0065135F">
        <w:t>Ctrl</w:t>
      </w:r>
      <w:proofErr w:type="spellEnd"/>
      <w:r w:rsidRPr="0065135F">
        <w:t xml:space="preserve"> + Espaço + </w:t>
      </w:r>
      <w:proofErr w:type="spellStart"/>
      <w:r w:rsidRPr="0065135F">
        <w:t>Enter</w:t>
      </w:r>
      <w:proofErr w:type="spellEnd"/>
      <w:r w:rsidRPr="0065135F">
        <w:t xml:space="preserve">”, repare que do lado </w:t>
      </w:r>
      <w:r w:rsidR="004226A4">
        <w:t xml:space="preserve">esquerdo </w:t>
      </w:r>
      <w:r w:rsidRPr="0065135F">
        <w:t xml:space="preserve">ele já </w:t>
      </w:r>
      <w:r w:rsidR="004226A4">
        <w:t>indicou alguns métodos que podem ser usados, vamos clicar no “post” e ver como ele auto completa para nós. Da mesma forma é possível utilizar outros métodos como “</w:t>
      </w:r>
      <w:proofErr w:type="spellStart"/>
      <w:r w:rsidR="004226A4">
        <w:t>git</w:t>
      </w:r>
      <w:proofErr w:type="spellEnd"/>
      <w:r w:rsidR="004226A4">
        <w:t>”, “</w:t>
      </w:r>
      <w:proofErr w:type="spellStart"/>
      <w:r w:rsidR="004226A4">
        <w:t>put</w:t>
      </w:r>
      <w:proofErr w:type="spellEnd"/>
      <w:r w:rsidR="004226A4">
        <w:t>”, “delete” e alguns outros.</w:t>
      </w:r>
    </w:p>
    <w:p w14:paraId="647C920B" w14:textId="0879522E" w:rsidR="0065135F" w:rsidRPr="0065135F" w:rsidRDefault="009E10E1" w:rsidP="009E10E1">
      <w:pPr>
        <w:pStyle w:val="PargrafodaLista"/>
        <w:ind w:left="284"/>
      </w:pPr>
      <w:r>
        <w:rPr>
          <w:noProof/>
        </w:rPr>
        <w:drawing>
          <wp:inline distT="0" distB="0" distL="0" distR="0" wp14:anchorId="528BC38E" wp14:editId="56D9FBCC">
            <wp:extent cx="5819140" cy="32859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0835" cy="32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8D71" w14:textId="79F0E5E1" w:rsidR="0065135F" w:rsidRDefault="009E10E1" w:rsidP="009E10E1">
      <w:pPr>
        <w:ind w:left="284"/>
      </w:pPr>
      <w:r>
        <w:rPr>
          <w:noProof/>
        </w:rPr>
        <w:drawing>
          <wp:inline distT="0" distB="0" distL="0" distR="0" wp14:anchorId="59D431AD" wp14:editId="5685E281">
            <wp:extent cx="5819379" cy="32861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122" cy="32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F4B5" w14:textId="77777777" w:rsidR="004226A4" w:rsidRPr="004226A4" w:rsidRDefault="004226A4" w:rsidP="009E10E1">
      <w:pPr>
        <w:ind w:left="284"/>
      </w:pPr>
    </w:p>
    <w:p w14:paraId="60544F5B" w14:textId="2C2DEFC1" w:rsidR="004226A4" w:rsidRDefault="004226A4" w:rsidP="006F761B">
      <w:pPr>
        <w:pStyle w:val="Ttulo2"/>
      </w:pPr>
      <w:r>
        <w:t>API de exemplo –</w:t>
      </w:r>
    </w:p>
    <w:p w14:paraId="54DBF0E0" w14:textId="41C3FFD7" w:rsidR="003B0642" w:rsidRDefault="004226A4" w:rsidP="006F761B">
      <w:pPr>
        <w:pStyle w:val="PargrafodaLista"/>
        <w:numPr>
          <w:ilvl w:val="0"/>
          <w:numId w:val="8"/>
        </w:numPr>
      </w:pPr>
      <w:r>
        <w:t xml:space="preserve">Acima lhe foi mostrado como iniciar um script no Swagger Editor. Agora irei lhe mostrar uma API que nós (equipe de </w:t>
      </w:r>
      <w:proofErr w:type="spellStart"/>
      <w:r>
        <w:t>Devs</w:t>
      </w:r>
      <w:proofErr w:type="spellEnd"/>
      <w:r>
        <w:t xml:space="preserve"> que montou este tutorial) consumimos e documentamos utilizando</w:t>
      </w:r>
      <w:r w:rsidR="003B0642">
        <w:t xml:space="preserve"> esta mesma ferramenta, inicialmente da mesma forma que foi apresentada anteriormente.</w:t>
      </w:r>
      <w:r w:rsidR="007A2EF9">
        <w:t xml:space="preserve"> Esta é uma API de moedas que exibe “ativos em alta” e “ativos em baixa”. Vamos averiguar como foi feita essa documentação.</w:t>
      </w:r>
    </w:p>
    <w:p w14:paraId="496AC2EC" w14:textId="327CA24C" w:rsidR="00402B24" w:rsidRDefault="003D7DA8" w:rsidP="006F761B">
      <w:pPr>
        <w:pStyle w:val="PargrafodaLista"/>
        <w:numPr>
          <w:ilvl w:val="0"/>
          <w:numId w:val="8"/>
        </w:numPr>
      </w:pPr>
      <w:r>
        <w:t xml:space="preserve">Olhando o script no mesmo momento que abrir, é possível ver algumas coisas, começando pela versão (Que é a mesma utilizada mais acima), </w:t>
      </w:r>
      <w:proofErr w:type="spellStart"/>
      <w:r>
        <w:t>schemes</w:t>
      </w:r>
      <w:proofErr w:type="spellEnd"/>
      <w:r>
        <w:t>, host, info e algumas outras coisas.</w:t>
      </w:r>
    </w:p>
    <w:p w14:paraId="173AC009" w14:textId="59BEC828" w:rsidR="007A2EF9" w:rsidRDefault="003D7DA8" w:rsidP="006F761B">
      <w:pPr>
        <w:pStyle w:val="PargrafodaLista"/>
        <w:ind w:left="0"/>
      </w:pPr>
      <w:r>
        <w:rPr>
          <w:noProof/>
        </w:rPr>
        <w:drawing>
          <wp:inline distT="0" distB="0" distL="0" distR="0" wp14:anchorId="37EE2B20" wp14:editId="3214B07B">
            <wp:extent cx="6189345" cy="349504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119581" w14:textId="1FC4B1BA" w:rsidR="003D7DA8" w:rsidRDefault="003D7DA8" w:rsidP="006F761B">
      <w:pPr>
        <w:pStyle w:val="PargrafodaLista"/>
        <w:ind w:left="0"/>
      </w:pPr>
    </w:p>
    <w:p w14:paraId="57E2E5D0" w14:textId="77777777" w:rsidR="00402B24" w:rsidRDefault="00402B24" w:rsidP="006F761B">
      <w:pPr>
        <w:pStyle w:val="PargrafodaLista"/>
        <w:ind w:left="0"/>
      </w:pPr>
    </w:p>
    <w:p w14:paraId="69CA1FA1" w14:textId="4C3422E9" w:rsidR="003D7DA8" w:rsidRDefault="003D7DA8" w:rsidP="006F761B">
      <w:pPr>
        <w:pStyle w:val="PargrafodaLista"/>
        <w:numPr>
          <w:ilvl w:val="0"/>
          <w:numId w:val="9"/>
        </w:numPr>
      </w:pPr>
      <w:r>
        <w:t>Em “info” vão as informações importantes d</w:t>
      </w:r>
      <w:r w:rsidR="00402B24">
        <w:t>o script de consumo da</w:t>
      </w:r>
      <w:r>
        <w:t xml:space="preserve"> nossa API, como por exemplo: O título que é exibido no lado direito da tela, a descrição e outras informações que são importantes para nosso script.</w:t>
      </w:r>
    </w:p>
    <w:p w14:paraId="7068C732" w14:textId="36975413" w:rsidR="00402B24" w:rsidRDefault="003D7DA8" w:rsidP="006F761B">
      <w:pPr>
        <w:pStyle w:val="PargrafodaLista"/>
        <w:numPr>
          <w:ilvl w:val="0"/>
          <w:numId w:val="9"/>
        </w:numPr>
      </w:pPr>
      <w:r>
        <w:t xml:space="preserve">Também é possível ver </w:t>
      </w:r>
      <w:r w:rsidR="00402B24">
        <w:t>os “paths”</w:t>
      </w:r>
      <w:r>
        <w:t xml:space="preserve">, </w:t>
      </w:r>
      <w:r w:rsidR="00402B24">
        <w:t>é onde vai todo o resto, como os métodos e as informações do consumo da API dentro deles.</w:t>
      </w:r>
    </w:p>
    <w:p w14:paraId="66812BE0" w14:textId="77777777" w:rsidR="00402B24" w:rsidRPr="00402B24" w:rsidRDefault="00402B24" w:rsidP="006F761B">
      <w:pPr>
        <w:pStyle w:val="PargrafodaLista"/>
      </w:pPr>
    </w:p>
    <w:p w14:paraId="12366F7C" w14:textId="047D1B74" w:rsidR="00402B24" w:rsidRDefault="00402B24" w:rsidP="006F761B">
      <w:pPr>
        <w:pStyle w:val="PargrafodaLista"/>
        <w:numPr>
          <w:ilvl w:val="0"/>
          <w:numId w:val="9"/>
        </w:numPr>
      </w:pPr>
      <w:r>
        <w:t>De primeira mão é possível ver o método “post” sendo inicializado na linha 20.</w:t>
      </w:r>
    </w:p>
    <w:p w14:paraId="71D84FE8" w14:textId="77777777" w:rsidR="00402B24" w:rsidRDefault="00402B24" w:rsidP="006F761B">
      <w:pPr>
        <w:pStyle w:val="PargrafodaLista"/>
      </w:pPr>
    </w:p>
    <w:p w14:paraId="4E92D3E8" w14:textId="77777777" w:rsidR="00402B24" w:rsidRDefault="00402B24" w:rsidP="006F761B">
      <w:pPr>
        <w:pStyle w:val="PargrafodaLista"/>
      </w:pPr>
    </w:p>
    <w:p w14:paraId="61D21CF5" w14:textId="6823BD40" w:rsidR="00402B24" w:rsidRDefault="00402B24" w:rsidP="006F761B">
      <w:pPr>
        <w:pStyle w:val="PargrafodaLista"/>
        <w:ind w:left="0"/>
      </w:pPr>
      <w:r>
        <w:rPr>
          <w:noProof/>
        </w:rPr>
        <w:drawing>
          <wp:inline distT="0" distB="0" distL="0" distR="0" wp14:anchorId="353F95F4" wp14:editId="4B4592EF">
            <wp:extent cx="6189345" cy="2371725"/>
            <wp:effectExtent l="0" t="0" r="190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890" b="6250"/>
                    <a:stretch/>
                  </pic:blipFill>
                  <pic:spPr bwMode="auto">
                    <a:xfrm>
                      <a:off x="0" y="0"/>
                      <a:ext cx="618934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034B0" w14:textId="6A738477" w:rsidR="00402B24" w:rsidRDefault="00402B24" w:rsidP="006F761B">
      <w:pPr>
        <w:pStyle w:val="PargrafodaLista"/>
        <w:ind w:left="0"/>
      </w:pPr>
    </w:p>
    <w:p w14:paraId="6CADC815" w14:textId="0D1AA3D6" w:rsidR="00402B24" w:rsidRDefault="00402B24" w:rsidP="006F761B">
      <w:pPr>
        <w:pStyle w:val="PargrafodaLista"/>
        <w:numPr>
          <w:ilvl w:val="0"/>
          <w:numId w:val="10"/>
        </w:numPr>
      </w:pPr>
      <w:r>
        <w:t>Olhe</w:t>
      </w:r>
      <w:r w:rsidR="001433AC">
        <w:t xml:space="preserve"> como o </w:t>
      </w:r>
      <w:proofErr w:type="spellStart"/>
      <w:r w:rsidR="001433AC">
        <w:t>swagger</w:t>
      </w:r>
      <w:proofErr w:type="spellEnd"/>
      <w:r w:rsidR="001433AC">
        <w:t xml:space="preserve"> responde de modo interativo no lado direito da tela:</w:t>
      </w:r>
    </w:p>
    <w:p w14:paraId="520BF8C5" w14:textId="77777777" w:rsidR="001433AC" w:rsidRDefault="001433AC" w:rsidP="006F761B">
      <w:pPr>
        <w:pStyle w:val="PargrafodaLista"/>
      </w:pPr>
    </w:p>
    <w:p w14:paraId="00CFD6AF" w14:textId="4DD90A1E" w:rsidR="001433AC" w:rsidRDefault="001433AC" w:rsidP="006F761B">
      <w:pPr>
        <w:pStyle w:val="PargrafodaLista"/>
        <w:ind w:left="284"/>
      </w:pPr>
      <w:r>
        <w:rPr>
          <w:noProof/>
        </w:rPr>
        <w:drawing>
          <wp:inline distT="0" distB="0" distL="0" distR="0" wp14:anchorId="19F49768" wp14:editId="4722B710">
            <wp:extent cx="5827395" cy="1138163"/>
            <wp:effectExtent l="0" t="0" r="1905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784" t="22620" b="59666"/>
                    <a:stretch/>
                  </pic:blipFill>
                  <pic:spPr bwMode="auto">
                    <a:xfrm>
                      <a:off x="0" y="0"/>
                      <a:ext cx="5918223" cy="115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5F08D" w14:textId="296BE2BD" w:rsidR="001433AC" w:rsidRDefault="001433AC" w:rsidP="006F761B">
      <w:pPr>
        <w:pStyle w:val="PargrafodaLista"/>
        <w:ind w:left="284"/>
      </w:pPr>
      <w:r>
        <w:rPr>
          <w:noProof/>
        </w:rPr>
        <w:drawing>
          <wp:inline distT="0" distB="0" distL="0" distR="0" wp14:anchorId="2AE62622" wp14:editId="19D5AB4B">
            <wp:extent cx="5827395" cy="2250182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093" t="35974" r="2278" b="32140"/>
                    <a:stretch/>
                  </pic:blipFill>
                  <pic:spPr bwMode="auto">
                    <a:xfrm>
                      <a:off x="0" y="0"/>
                      <a:ext cx="5836290" cy="225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E5E0" w14:textId="7749A29B" w:rsidR="001433AC" w:rsidRDefault="001433AC" w:rsidP="006F761B">
      <w:pPr>
        <w:pStyle w:val="PargrafodaLista"/>
        <w:ind w:left="284"/>
      </w:pPr>
    </w:p>
    <w:p w14:paraId="5EF01389" w14:textId="7CA395D5" w:rsidR="001433AC" w:rsidRDefault="001433AC" w:rsidP="006F761B">
      <w:pPr>
        <w:pStyle w:val="PargrafodaLista"/>
        <w:numPr>
          <w:ilvl w:val="0"/>
          <w:numId w:val="10"/>
        </w:numPr>
      </w:pPr>
      <w:r>
        <w:t xml:space="preserve">Interessante, não é mesmo? Agora, mais abaixo eu irei mostrar como cada método foi chamado na documentação e como o </w:t>
      </w:r>
      <w:proofErr w:type="spellStart"/>
      <w:r>
        <w:t>swagger</w:t>
      </w:r>
      <w:proofErr w:type="spellEnd"/>
      <w:r>
        <w:t xml:space="preserve"> exibiu do lado direito da tela.</w:t>
      </w:r>
    </w:p>
    <w:p w14:paraId="73279A16" w14:textId="41FB5B45" w:rsidR="001433AC" w:rsidRDefault="001433AC" w:rsidP="006F761B"/>
    <w:p w14:paraId="111C41D8" w14:textId="77777777" w:rsidR="001433AC" w:rsidRPr="004226A4" w:rsidRDefault="001433AC" w:rsidP="006F761B"/>
    <w:p w14:paraId="6C52198A" w14:textId="0416C547" w:rsidR="001433AC" w:rsidRDefault="001433AC" w:rsidP="006F761B">
      <w:pPr>
        <w:pStyle w:val="Ttulo3"/>
      </w:pPr>
      <w:r>
        <w:t>Post –</w:t>
      </w:r>
    </w:p>
    <w:p w14:paraId="789AE50B" w14:textId="4A87A0B1" w:rsidR="001433AC" w:rsidRPr="001433AC" w:rsidRDefault="0023409D" w:rsidP="006F761B">
      <w:r>
        <w:t>Esquerda</w:t>
      </w:r>
      <w:r w:rsidR="001433AC">
        <w:t>:</w:t>
      </w:r>
    </w:p>
    <w:p w14:paraId="792796E7" w14:textId="708F24E6" w:rsidR="001433AC" w:rsidRDefault="001433AC" w:rsidP="006F761B">
      <w:r>
        <w:rPr>
          <w:noProof/>
        </w:rPr>
        <w:drawing>
          <wp:inline distT="0" distB="0" distL="0" distR="0" wp14:anchorId="2D9655B3" wp14:editId="3CAD6ADF">
            <wp:extent cx="6172200" cy="6489436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174" r="52293"/>
                    <a:stretch/>
                  </pic:blipFill>
                  <pic:spPr bwMode="auto">
                    <a:xfrm>
                      <a:off x="0" y="0"/>
                      <a:ext cx="6181119" cy="649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15129" w14:textId="399C4F84" w:rsidR="001433AC" w:rsidRDefault="001433AC" w:rsidP="006F761B"/>
    <w:p w14:paraId="3CA35E75" w14:textId="626B90BC" w:rsidR="001433AC" w:rsidRDefault="001433AC" w:rsidP="006F761B"/>
    <w:p w14:paraId="539C5B28" w14:textId="3061E5B9" w:rsidR="001433AC" w:rsidRDefault="001433AC" w:rsidP="006F761B"/>
    <w:p w14:paraId="36B6BC08" w14:textId="69B9DE91" w:rsidR="001433AC" w:rsidRDefault="0023409D" w:rsidP="006F761B">
      <w:r>
        <w:t>Direita</w:t>
      </w:r>
      <w:r w:rsidR="001433AC">
        <w:t>:</w:t>
      </w:r>
    </w:p>
    <w:p w14:paraId="254885F3" w14:textId="626045FE" w:rsidR="001433AC" w:rsidRDefault="001433AC" w:rsidP="006F761B">
      <w:r>
        <w:rPr>
          <w:noProof/>
        </w:rPr>
        <w:drawing>
          <wp:inline distT="0" distB="0" distL="0" distR="0" wp14:anchorId="009C4468" wp14:editId="5739E057">
            <wp:extent cx="6162334" cy="66986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309" t="6268"/>
                    <a:stretch/>
                  </pic:blipFill>
                  <pic:spPr bwMode="auto">
                    <a:xfrm>
                      <a:off x="0" y="0"/>
                      <a:ext cx="6166727" cy="670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F9B1" w14:textId="0913005E" w:rsidR="001433AC" w:rsidRDefault="001433AC" w:rsidP="006F761B"/>
    <w:p w14:paraId="3901C3A1" w14:textId="13BADB25" w:rsidR="001433AC" w:rsidRDefault="001433AC" w:rsidP="006F761B"/>
    <w:p w14:paraId="0275E440" w14:textId="7FC21B80" w:rsidR="001433AC" w:rsidRDefault="001433AC" w:rsidP="006F761B"/>
    <w:p w14:paraId="308124EC" w14:textId="1A9C1D7C" w:rsidR="001433AC" w:rsidRDefault="001433AC" w:rsidP="006F761B">
      <w:pPr>
        <w:pStyle w:val="Ttulo3"/>
      </w:pPr>
      <w:proofErr w:type="spellStart"/>
      <w:r>
        <w:t>Get</w:t>
      </w:r>
      <w:proofErr w:type="spellEnd"/>
      <w:r>
        <w:t xml:space="preserve"> –</w:t>
      </w:r>
    </w:p>
    <w:p w14:paraId="7223D484" w14:textId="59BC7FF8" w:rsidR="001433AC" w:rsidRPr="001433AC" w:rsidRDefault="001433AC" w:rsidP="006F761B">
      <w:pPr>
        <w:rPr>
          <w:u w:val="single"/>
        </w:rPr>
      </w:pPr>
      <w:r>
        <w:t>Esquerda:</w:t>
      </w:r>
    </w:p>
    <w:p w14:paraId="4584F012" w14:textId="502C8E73" w:rsidR="001433AC" w:rsidRDefault="001433AC" w:rsidP="006F761B">
      <w:r>
        <w:rPr>
          <w:noProof/>
        </w:rPr>
        <w:drawing>
          <wp:inline distT="0" distB="0" distL="0" distR="0" wp14:anchorId="1C114946" wp14:editId="580D8B0C">
            <wp:extent cx="6162675" cy="775376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23" t="5449" r="56756" b="254"/>
                    <a:stretch/>
                  </pic:blipFill>
                  <pic:spPr bwMode="auto">
                    <a:xfrm>
                      <a:off x="0" y="0"/>
                      <a:ext cx="6163142" cy="775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1BE0C" w14:textId="1E01F398" w:rsidR="0023409D" w:rsidRDefault="0023409D" w:rsidP="006F761B">
      <w:r>
        <w:t>Direita:</w:t>
      </w:r>
    </w:p>
    <w:p w14:paraId="4BEAC777" w14:textId="6FC66652" w:rsidR="0023409D" w:rsidRDefault="0023409D" w:rsidP="006F761B">
      <w:r>
        <w:rPr>
          <w:noProof/>
        </w:rPr>
        <w:drawing>
          <wp:inline distT="0" distB="0" distL="0" distR="0" wp14:anchorId="5B02186A" wp14:editId="4AB07D5E">
            <wp:extent cx="6179477" cy="69938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093" t="6540" r="2278"/>
                    <a:stretch/>
                  </pic:blipFill>
                  <pic:spPr bwMode="auto">
                    <a:xfrm>
                      <a:off x="0" y="0"/>
                      <a:ext cx="6186048" cy="700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5C90" w14:textId="1166A8A7" w:rsidR="0023409D" w:rsidRDefault="0023409D" w:rsidP="006F761B"/>
    <w:p w14:paraId="2A60C451" w14:textId="5D58335D" w:rsidR="0023409D" w:rsidRDefault="0023409D" w:rsidP="006F761B"/>
    <w:p w14:paraId="1BB74BC2" w14:textId="77777777" w:rsidR="0023409D" w:rsidRPr="001433AC" w:rsidRDefault="0023409D" w:rsidP="006F761B"/>
    <w:p w14:paraId="79925E6E" w14:textId="6D66DACC" w:rsidR="0023409D" w:rsidRDefault="0023409D" w:rsidP="006F761B">
      <w:pPr>
        <w:pStyle w:val="Ttulo3"/>
      </w:pPr>
      <w:proofErr w:type="spellStart"/>
      <w:r>
        <w:t>Put</w:t>
      </w:r>
      <w:proofErr w:type="spellEnd"/>
      <w:r>
        <w:t xml:space="preserve"> –</w:t>
      </w:r>
    </w:p>
    <w:p w14:paraId="39F9C5DD" w14:textId="77777777" w:rsidR="0023409D" w:rsidRDefault="0023409D" w:rsidP="006F761B">
      <w:r>
        <w:t>Esquerda:</w:t>
      </w:r>
    </w:p>
    <w:p w14:paraId="3E287558" w14:textId="77777777" w:rsidR="0023409D" w:rsidRDefault="0023409D" w:rsidP="006F761B">
      <w:r>
        <w:rPr>
          <w:noProof/>
        </w:rPr>
        <w:drawing>
          <wp:inline distT="0" distB="0" distL="0" distR="0" wp14:anchorId="56C633B2" wp14:editId="0CBA0869">
            <wp:extent cx="6153150" cy="7441065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68" r="56231"/>
                    <a:stretch/>
                  </pic:blipFill>
                  <pic:spPr bwMode="auto">
                    <a:xfrm>
                      <a:off x="0" y="0"/>
                      <a:ext cx="6157418" cy="744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A8471" w14:textId="77777777" w:rsidR="0023409D" w:rsidRDefault="0023409D" w:rsidP="006F761B">
      <w:r>
        <w:t>Direita:</w:t>
      </w:r>
    </w:p>
    <w:p w14:paraId="4727A3DD" w14:textId="77777777" w:rsidR="0023409D" w:rsidRPr="0023409D" w:rsidRDefault="0023409D" w:rsidP="006F761B">
      <w:r>
        <w:rPr>
          <w:noProof/>
        </w:rPr>
        <w:drawing>
          <wp:inline distT="0" distB="0" distL="0" distR="0" wp14:anchorId="57E16854" wp14:editId="7D6C4397">
            <wp:extent cx="6219825" cy="7060083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093" t="6268" r="2278"/>
                    <a:stretch/>
                  </pic:blipFill>
                  <pic:spPr bwMode="auto">
                    <a:xfrm>
                      <a:off x="0" y="0"/>
                      <a:ext cx="6224381" cy="706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EEA60" w14:textId="3D69F955" w:rsidR="0023409D" w:rsidRDefault="0023409D" w:rsidP="006F761B"/>
    <w:p w14:paraId="258F06ED" w14:textId="7B096BCA" w:rsidR="0023409D" w:rsidRDefault="0023409D" w:rsidP="006F761B"/>
    <w:p w14:paraId="42A0F02C" w14:textId="77777777" w:rsidR="0023409D" w:rsidRPr="0023409D" w:rsidRDefault="0023409D" w:rsidP="006F761B"/>
    <w:p w14:paraId="1D0FE662" w14:textId="6A9D5F47" w:rsidR="006F761B" w:rsidRPr="006F761B" w:rsidRDefault="0023409D" w:rsidP="006F761B">
      <w:pPr>
        <w:pStyle w:val="Ttulo3"/>
        <w:rPr>
          <w:u w:val="single"/>
        </w:rPr>
      </w:pPr>
      <w:r>
        <w:t>Delete –</w:t>
      </w:r>
    </w:p>
    <w:p w14:paraId="763202B5" w14:textId="28010CB9" w:rsidR="0023409D" w:rsidRDefault="0023409D" w:rsidP="0023409D">
      <w:r>
        <w:t xml:space="preserve">Esquerda: </w:t>
      </w:r>
    </w:p>
    <w:p w14:paraId="4B51E874" w14:textId="1D813CC4" w:rsidR="0023409D" w:rsidRPr="0023409D" w:rsidRDefault="0023409D" w:rsidP="0023409D">
      <w:r>
        <w:rPr>
          <w:noProof/>
        </w:rPr>
        <w:drawing>
          <wp:inline distT="0" distB="0" distL="0" distR="0" wp14:anchorId="0204E3C7" wp14:editId="624C6092">
            <wp:extent cx="6162181" cy="51244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714" r="70606" b="38998"/>
                    <a:stretch/>
                  </pic:blipFill>
                  <pic:spPr bwMode="auto">
                    <a:xfrm>
                      <a:off x="0" y="0"/>
                      <a:ext cx="6172713" cy="513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24315" w14:textId="2721A1D9" w:rsidR="0023409D" w:rsidRDefault="0023409D" w:rsidP="0023409D"/>
    <w:p w14:paraId="504ACF62" w14:textId="6102BC5D" w:rsidR="0023409D" w:rsidRDefault="0023409D" w:rsidP="0023409D"/>
    <w:p w14:paraId="41012CDA" w14:textId="652284B4" w:rsidR="0023409D" w:rsidRDefault="0023409D" w:rsidP="0023409D"/>
    <w:p w14:paraId="7849E19A" w14:textId="4560C695" w:rsidR="0023409D" w:rsidRDefault="0023409D" w:rsidP="0023409D"/>
    <w:p w14:paraId="2CAF22DD" w14:textId="55D93EDE" w:rsidR="0023409D" w:rsidRDefault="0023409D" w:rsidP="0023409D"/>
    <w:p w14:paraId="0A4DA88A" w14:textId="60475A19" w:rsidR="0023409D" w:rsidRDefault="0023409D" w:rsidP="0023409D"/>
    <w:p w14:paraId="2C58521E" w14:textId="535304FD" w:rsidR="0023409D" w:rsidRDefault="0023409D" w:rsidP="0023409D"/>
    <w:p w14:paraId="32F351AD" w14:textId="644CE9EA" w:rsidR="0023409D" w:rsidRDefault="0023409D" w:rsidP="0023409D">
      <w:r>
        <w:t>Direita:</w:t>
      </w:r>
    </w:p>
    <w:p w14:paraId="75B6B4B5" w14:textId="6B5F7D88" w:rsidR="0023409D" w:rsidRPr="0023409D" w:rsidRDefault="0023409D" w:rsidP="0023409D">
      <w:r>
        <w:rPr>
          <w:noProof/>
        </w:rPr>
        <w:drawing>
          <wp:inline distT="0" distB="0" distL="0" distR="0" wp14:anchorId="495FCD61" wp14:editId="0FC94E51">
            <wp:extent cx="6176970" cy="70580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247" t="6268" r="2432"/>
                    <a:stretch/>
                  </pic:blipFill>
                  <pic:spPr bwMode="auto">
                    <a:xfrm>
                      <a:off x="0" y="0"/>
                      <a:ext cx="6182756" cy="706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D0D2A" w14:textId="22ECB707" w:rsidR="006F761B" w:rsidRDefault="006F761B">
      <w:pPr>
        <w:pStyle w:val="Ttulo3"/>
      </w:pPr>
      <w:r>
        <w:t>Último exemplo –</w:t>
      </w:r>
    </w:p>
    <w:p w14:paraId="1CA27FA1" w14:textId="0A382A53" w:rsidR="006F761B" w:rsidRDefault="00AF3065" w:rsidP="006F761B">
      <w:pPr>
        <w:pStyle w:val="PargrafodaLista"/>
        <w:numPr>
          <w:ilvl w:val="0"/>
          <w:numId w:val="1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4868A" wp14:editId="35B471B5">
                <wp:simplePos x="0" y="0"/>
                <wp:positionH relativeFrom="column">
                  <wp:posOffset>964870</wp:posOffset>
                </wp:positionH>
                <wp:positionV relativeFrom="paragraph">
                  <wp:posOffset>941111</wp:posOffset>
                </wp:positionV>
                <wp:extent cx="2042556" cy="368135"/>
                <wp:effectExtent l="19050" t="19050" r="15240" b="1333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3681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CC678A" id="Elipse 26" o:spid="_x0000_s1026" style="position:absolute;margin-left:75.95pt;margin-top:74.1pt;width:160.85pt;height:2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" filled="f" strokecolor="#00b050" strokeweight="2.25pt">
                <v:stroke joinstyle="miter"/>
              </v:oval>
            </w:pict>
          </mc:Fallback>
        </mc:AlternateContent>
      </w:r>
      <w:r>
        <w:t>Nos exemplos dados</w:t>
      </w:r>
      <w:r w:rsidR="006F761B">
        <w:t xml:space="preserve"> anteriormente, os prints exibiram o resultado do path “</w:t>
      </w:r>
      <w:proofErr w:type="spellStart"/>
      <w:r w:rsidR="006F761B">
        <w:t>ativosemAlta</w:t>
      </w:r>
      <w:proofErr w:type="spellEnd"/>
      <w:r w:rsidR="006F761B">
        <w:t>” como você pode perceber. Há apenas dois paths, o “</w:t>
      </w:r>
      <w:proofErr w:type="spellStart"/>
      <w:r w:rsidR="006F761B">
        <w:t>ativosemAlta</w:t>
      </w:r>
      <w:proofErr w:type="spellEnd"/>
      <w:r w:rsidR="006F761B">
        <w:t>” e o “</w:t>
      </w:r>
      <w:proofErr w:type="spellStart"/>
      <w:r w:rsidR="006F761B">
        <w:t>ativosemBaixa</w:t>
      </w:r>
      <w:proofErr w:type="spellEnd"/>
      <w:r w:rsidR="006F761B">
        <w:t>”, abaixo eu irei mostrar como ficou o resultado do path “</w:t>
      </w:r>
      <w:proofErr w:type="spellStart"/>
      <w:r w:rsidR="006F761B">
        <w:t>ativosemBaixa</w:t>
      </w:r>
      <w:proofErr w:type="spellEnd"/>
      <w:r w:rsidR="006F761B">
        <w:t xml:space="preserve">”, é basicamente a mesma coisa que o outro path, só é alterado coisas como o nome da </w:t>
      </w:r>
      <w:proofErr w:type="spellStart"/>
      <w:proofErr w:type="gramStart"/>
      <w:r w:rsidR="006F761B">
        <w:t>tag</w:t>
      </w:r>
      <w:proofErr w:type="spellEnd"/>
      <w:r w:rsidR="006F761B">
        <w:t xml:space="preserve"> e etc.</w:t>
      </w:r>
      <w:proofErr w:type="gramEnd"/>
    </w:p>
    <w:p w14:paraId="4879C917" w14:textId="667AEC84" w:rsidR="006F761B" w:rsidRDefault="006F761B" w:rsidP="006F761B">
      <w:r>
        <w:rPr>
          <w:noProof/>
        </w:rPr>
        <w:drawing>
          <wp:inline distT="0" distB="0" distL="0" distR="0" wp14:anchorId="3CAA48E0" wp14:editId="366108F0">
            <wp:extent cx="6171981" cy="2719449"/>
            <wp:effectExtent l="0" t="0" r="635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066" r="72563" b="57526"/>
                    <a:stretch/>
                  </pic:blipFill>
                  <pic:spPr bwMode="auto">
                    <a:xfrm>
                      <a:off x="0" y="0"/>
                      <a:ext cx="6203439" cy="273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073E6" w14:textId="74CE490A" w:rsidR="00AF3065" w:rsidRPr="006F761B" w:rsidRDefault="00AF3065" w:rsidP="006F761B">
      <w:r>
        <w:rPr>
          <w:noProof/>
        </w:rPr>
        <w:drawing>
          <wp:inline distT="0" distB="0" distL="0" distR="0" wp14:anchorId="28D504E9" wp14:editId="3B2B19BC">
            <wp:extent cx="6185507" cy="2386941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420" t="62179" r="2325" b="6212"/>
                    <a:stretch/>
                  </pic:blipFill>
                  <pic:spPr bwMode="auto">
                    <a:xfrm>
                      <a:off x="0" y="0"/>
                      <a:ext cx="6201256" cy="23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C6747" w14:textId="72AA0FD5" w:rsidR="00AF3065" w:rsidRDefault="00AF3065">
      <w:pPr>
        <w:pStyle w:val="Ttulo2"/>
      </w:pPr>
      <w:r>
        <w:t>Conclusão –</w:t>
      </w:r>
    </w:p>
    <w:p w14:paraId="012E578B" w14:textId="55F2C058" w:rsidR="00AF3065" w:rsidRPr="00AF3065" w:rsidRDefault="00AF3065" w:rsidP="00AF3065">
      <w:pPr>
        <w:pStyle w:val="PargrafodaLista"/>
        <w:numPr>
          <w:ilvl w:val="0"/>
          <w:numId w:val="10"/>
        </w:numPr>
      </w:pPr>
      <w:r>
        <w:t xml:space="preserve">Neste tutorial nós aprendemos a acessar o </w:t>
      </w:r>
      <w:proofErr w:type="spellStart"/>
      <w:r>
        <w:t>swagger</w:t>
      </w:r>
      <w:proofErr w:type="spellEnd"/>
      <w:r>
        <w:t>, aprendemos um pouco sobre como criar um script, documentá-lo e como nosso script deverá aparecer na tela caso não seja encontrado nenhum erro.</w:t>
      </w:r>
    </w:p>
    <w:p w14:paraId="42A5EE0C" w14:textId="77777777" w:rsidR="00AF3065" w:rsidRPr="00AF3065" w:rsidRDefault="00AF3065" w:rsidP="00AF3065"/>
    <w:p w14:paraId="72F5D945" w14:textId="77777777" w:rsidR="00AF3065" w:rsidRPr="00AF3065" w:rsidRDefault="00AF3065" w:rsidP="00AF3065">
      <w:pPr>
        <w:rPr>
          <w:u w:val="single"/>
        </w:rPr>
      </w:pPr>
    </w:p>
    <w:p w14:paraId="4DF674DE" w14:textId="131A4977" w:rsidR="00B77CE1" w:rsidRDefault="00B77CE1">
      <w:pPr>
        <w:pStyle w:val="Ttulo2"/>
      </w:pPr>
      <w:r>
        <w:t>Referências –</w:t>
      </w:r>
    </w:p>
    <w:p w14:paraId="66F0E280" w14:textId="6B732E5C" w:rsidR="00B77CE1" w:rsidRDefault="00982E29" w:rsidP="00982E29">
      <w:pPr>
        <w:pStyle w:val="PargrafodaLista"/>
        <w:numPr>
          <w:ilvl w:val="0"/>
          <w:numId w:val="10"/>
        </w:numPr>
      </w:pPr>
      <w:hyperlink r:id="rId22" w:history="1">
        <w:r w:rsidRPr="00E46500">
          <w:rPr>
            <w:rStyle w:val="Hyperlink"/>
          </w:rPr>
          <w:t>https://www.alura.com.br/conteudo/swagger-crie-uma-documentacao-rest</w:t>
        </w:r>
      </w:hyperlink>
    </w:p>
    <w:p w14:paraId="7B9FAF9A" w14:textId="1BCC9CAB" w:rsidR="00982E29" w:rsidRDefault="00982E29" w:rsidP="00982E29">
      <w:pPr>
        <w:pStyle w:val="PargrafodaLista"/>
        <w:numPr>
          <w:ilvl w:val="0"/>
          <w:numId w:val="10"/>
        </w:numPr>
      </w:pPr>
      <w:hyperlink r:id="rId23" w:history="1">
        <w:r w:rsidRPr="00E46500">
          <w:rPr>
            <w:rStyle w:val="Hyperlink"/>
          </w:rPr>
          <w:t>http://www.matera.com/blog/post/swagger-como-gerar-uma-documentacao-interativa-para-api-rest</w:t>
        </w:r>
      </w:hyperlink>
    </w:p>
    <w:p w14:paraId="6A53F6C4" w14:textId="72AC9A4A" w:rsidR="00982E29" w:rsidRPr="00982E29" w:rsidRDefault="00982E29" w:rsidP="00982E29">
      <w:pPr>
        <w:pStyle w:val="PargrafodaLista"/>
      </w:pPr>
    </w:p>
    <w:sectPr w:rsidR="00982E29" w:rsidRPr="00982E29" w:rsidSect="00535D98">
      <w:footerReference w:type="default" r:id="rId24"/>
      <w:pgSz w:w="11907" w:h="16839" w:code="9"/>
      <w:pgMar w:top="1440" w:right="1080" w:bottom="1829" w:left="1080" w:header="720" w:footer="7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D1540" w14:textId="77777777" w:rsidR="00FB3987" w:rsidRDefault="00FB3987">
      <w:pPr>
        <w:spacing w:after="0" w:line="240" w:lineRule="auto"/>
      </w:pPr>
      <w:r>
        <w:rPr>
          <w:lang w:bidi="pt-BR"/>
        </w:rPr>
        <w:separator/>
      </w:r>
    </w:p>
  </w:endnote>
  <w:endnote w:type="continuationSeparator" w:id="0">
    <w:p w14:paraId="228393DE" w14:textId="77777777" w:rsidR="00FB3987" w:rsidRDefault="00FB3987">
      <w:pPr>
        <w:spacing w:after="0" w:line="240" w:lineRule="auto"/>
      </w:pPr>
      <w:r>
        <w:rPr>
          <w:lang w:bidi="pt-BR"/>
        </w:rPr>
        <w:continuationSeparator/>
      </w:r>
    </w:p>
  </w:endnote>
  <w:endnote w:type="continuationNotice" w:id="1">
    <w:p w14:paraId="3764608E" w14:textId="77777777" w:rsidR="00FB3987" w:rsidRDefault="00FB39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erif">
    <w:altName w:val="Calibri"/>
    <w:charset w:val="00"/>
    <w:family w:val="swiss"/>
    <w:pitch w:val="variable"/>
    <w:sig w:usb0="E00002FF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2893270"/>
      <w:docPartObj>
        <w:docPartGallery w:val="Page Numbers (Top of Page)"/>
        <w:docPartUnique/>
      </w:docPartObj>
    </w:sdtPr>
    <w:sdtEndPr/>
    <w:sdtContent>
      <w:p w14:paraId="33B73DD0" w14:textId="77777777" w:rsidR="003D405E" w:rsidRDefault="00F37C94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8D7C86">
          <w:rPr>
            <w:noProof/>
            <w:lang w:bidi="pt-BR"/>
          </w:rPr>
          <w:t>2</w:t>
        </w:r>
        <w:r>
          <w:rPr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7B06C5" w14:textId="77777777" w:rsidR="00FB3987" w:rsidRDefault="00FB3987">
      <w:pPr>
        <w:spacing w:after="0" w:line="240" w:lineRule="auto"/>
      </w:pPr>
      <w:r>
        <w:rPr>
          <w:lang w:bidi="pt-BR"/>
        </w:rPr>
        <w:separator/>
      </w:r>
    </w:p>
  </w:footnote>
  <w:footnote w:type="continuationSeparator" w:id="0">
    <w:p w14:paraId="0FF3D132" w14:textId="77777777" w:rsidR="00FB3987" w:rsidRDefault="00FB3987">
      <w:pPr>
        <w:spacing w:after="0" w:line="240" w:lineRule="auto"/>
      </w:pPr>
      <w:r>
        <w:rPr>
          <w:lang w:bidi="pt-BR"/>
        </w:rPr>
        <w:continuationSeparator/>
      </w:r>
    </w:p>
  </w:footnote>
  <w:footnote w:type="continuationNotice" w:id="1">
    <w:p w14:paraId="6949368E" w14:textId="77777777" w:rsidR="00FB3987" w:rsidRDefault="00FB398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6C7362E"/>
    <w:multiLevelType w:val="hybridMultilevel"/>
    <w:tmpl w:val="078A913A"/>
    <w:lvl w:ilvl="0" w:tplc="F108703C">
      <w:start w:val="1"/>
      <w:numFmt w:val="bullet"/>
      <w:pStyle w:val="Commarcadores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C60D0"/>
    <w:multiLevelType w:val="hybridMultilevel"/>
    <w:tmpl w:val="9ABED3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66E2F"/>
    <w:multiLevelType w:val="hybridMultilevel"/>
    <w:tmpl w:val="5658C02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5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02BDB"/>
    <w:multiLevelType w:val="hybridMultilevel"/>
    <w:tmpl w:val="0E74E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110EC"/>
    <w:multiLevelType w:val="hybridMultilevel"/>
    <w:tmpl w:val="A330FC92"/>
    <w:lvl w:ilvl="0" w:tplc="0B66C61A">
      <w:start w:val="1"/>
      <w:numFmt w:val="decimal"/>
      <w:pStyle w:val="Numerada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41"/>
    <w:rsid w:val="000474F3"/>
    <w:rsid w:val="00084EF8"/>
    <w:rsid w:val="000C0DF1"/>
    <w:rsid w:val="0010744C"/>
    <w:rsid w:val="0012659F"/>
    <w:rsid w:val="001433AC"/>
    <w:rsid w:val="0023409D"/>
    <w:rsid w:val="003528B6"/>
    <w:rsid w:val="00376905"/>
    <w:rsid w:val="003B0642"/>
    <w:rsid w:val="003D35BE"/>
    <w:rsid w:val="003D405E"/>
    <w:rsid w:val="003D7DA8"/>
    <w:rsid w:val="003F517F"/>
    <w:rsid w:val="00402B24"/>
    <w:rsid w:val="00421B21"/>
    <w:rsid w:val="004226A4"/>
    <w:rsid w:val="00535D98"/>
    <w:rsid w:val="0057111E"/>
    <w:rsid w:val="005A28F4"/>
    <w:rsid w:val="005A4699"/>
    <w:rsid w:val="00616289"/>
    <w:rsid w:val="0061752B"/>
    <w:rsid w:val="0065135F"/>
    <w:rsid w:val="006E23A8"/>
    <w:rsid w:val="006F761B"/>
    <w:rsid w:val="00720B7A"/>
    <w:rsid w:val="0079033B"/>
    <w:rsid w:val="007A2EF9"/>
    <w:rsid w:val="007D70D7"/>
    <w:rsid w:val="008D7C86"/>
    <w:rsid w:val="00907F86"/>
    <w:rsid w:val="00955D2A"/>
    <w:rsid w:val="00982E29"/>
    <w:rsid w:val="009E10E1"/>
    <w:rsid w:val="009E40CF"/>
    <w:rsid w:val="009F0B68"/>
    <w:rsid w:val="00A049CA"/>
    <w:rsid w:val="00A5365E"/>
    <w:rsid w:val="00AA0517"/>
    <w:rsid w:val="00AD3B32"/>
    <w:rsid w:val="00AF3065"/>
    <w:rsid w:val="00B458E3"/>
    <w:rsid w:val="00B77CE1"/>
    <w:rsid w:val="00BC6982"/>
    <w:rsid w:val="00C53C41"/>
    <w:rsid w:val="00C574A5"/>
    <w:rsid w:val="00C97F68"/>
    <w:rsid w:val="00CD1EF5"/>
    <w:rsid w:val="00D3277D"/>
    <w:rsid w:val="00E218A4"/>
    <w:rsid w:val="00E30807"/>
    <w:rsid w:val="00E35532"/>
    <w:rsid w:val="00ED0420"/>
    <w:rsid w:val="00F37C94"/>
    <w:rsid w:val="00F4274E"/>
    <w:rsid w:val="00FB3987"/>
    <w:rsid w:val="00FB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3FB57E"/>
  <w15:chartTrackingRefBased/>
  <w15:docId w15:val="{ADEDA525-F995-4A0D-BE17-600EB872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pt-PT" w:eastAsia="ja-JP" w:bidi="pt-PT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C86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RodapChar">
    <w:name w:val="Rodapé Char"/>
    <w:basedOn w:val="Fontepargpadro"/>
    <w:link w:val="Rodap"/>
    <w:uiPriority w:val="99"/>
    <w:rPr>
      <w:b/>
      <w:sz w:val="46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Commarcadores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oIntensa">
    <w:name w:val="Intense Quote"/>
    <w:basedOn w:val="Normal"/>
    <w:next w:val="Normal"/>
    <w:link w:val="CitaoIntensa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b/>
      <w:iCs/>
      <w:sz w:val="56"/>
    </w:rPr>
  </w:style>
  <w:style w:type="table" w:customStyle="1" w:styleId="ModernPaper">
    <w:name w:val="Modern Paper"/>
    <w:basedOn w:val="Tabela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nfase">
    <w:name w:val="Emphasis"/>
    <w:basedOn w:val="Fontepargpadro"/>
    <w:uiPriority w:val="20"/>
    <w:semiHidden/>
    <w:unhideWhenUsed/>
    <w:qFormat/>
    <w:rPr>
      <w:i w:val="0"/>
      <w:iCs/>
      <w:color w:val="E09B3B" w:themeColor="accent1"/>
    </w:rPr>
  </w:style>
  <w:style w:type="character" w:styleId="nfaseIntensa">
    <w:name w:val="Intense Emphasis"/>
    <w:basedOn w:val="Fontepargpadro"/>
    <w:uiPriority w:val="21"/>
    <w:semiHidden/>
    <w:unhideWhenUsed/>
    <w:qFormat/>
    <w:rPr>
      <w:b/>
      <w:i/>
      <w:iCs/>
      <w:color w:val="E09B3B" w:themeColor="accent1"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</w:rPr>
  </w:style>
  <w:style w:type="character" w:styleId="RefernciaSutil">
    <w:name w:val="Subtle Reference"/>
    <w:basedOn w:val="Fontepargpadro"/>
    <w:uiPriority w:val="31"/>
    <w:semiHidden/>
    <w:unhideWhenUsed/>
    <w:qFormat/>
    <w:rPr>
      <w:caps/>
      <w:smallCaps w:val="0"/>
      <w:color w:val="2A2A2A" w:themeColor="text2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tulo">
    <w:name w:val="Title"/>
    <w:basedOn w:val="Normal"/>
    <w:next w:val="Normal"/>
    <w:link w:val="Ttulo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tuloChar">
    <w:name w:val="Subtítulo Char"/>
    <w:basedOn w:val="Fontepargpadro"/>
    <w:link w:val="Subttulo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character" w:styleId="nfaseSutil">
    <w:name w:val="Subtle Emphasis"/>
    <w:basedOn w:val="Fontepargpadro"/>
    <w:uiPriority w:val="19"/>
    <w:semiHidden/>
    <w:unhideWhenUsed/>
    <w:qFormat/>
    <w:rPr>
      <w:i/>
      <w:iCs/>
      <w:color w:val="2A2A2A" w:themeColor="text2"/>
    </w:rPr>
  </w:style>
  <w:style w:type="paragraph" w:styleId="Citao">
    <w:name w:val="Quote"/>
    <w:basedOn w:val="Normal"/>
    <w:next w:val="Normal"/>
    <w:link w:val="Citao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CitaoChar">
    <w:name w:val="Citação Char"/>
    <w:basedOn w:val="Fontepargpadro"/>
    <w:link w:val="Citao"/>
    <w:uiPriority w:val="29"/>
    <w:rPr>
      <w:iCs/>
      <w:sz w:val="60"/>
    </w:rPr>
  </w:style>
  <w:style w:type="paragraph" w:styleId="Cabealho">
    <w:name w:val="header"/>
    <w:basedOn w:val="Normal"/>
    <w:link w:val="CabealhoChar"/>
    <w:uiPriority w:val="99"/>
    <w:unhideWhenUsed/>
    <w:qFormat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Numerada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Textoembloco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PargrafodaLista">
    <w:name w:val="List Paragraph"/>
    <w:basedOn w:val="Normal"/>
    <w:uiPriority w:val="34"/>
    <w:unhideWhenUsed/>
    <w:qFormat/>
    <w:rsid w:val="00B458E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51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 w:bidi="ar-SA"/>
    </w:rPr>
  </w:style>
  <w:style w:type="character" w:styleId="Hyperlink">
    <w:name w:val="Hyperlink"/>
    <w:basedOn w:val="Fontepargpadro"/>
    <w:uiPriority w:val="99"/>
    <w:unhideWhenUsed/>
    <w:rsid w:val="00982E29"/>
    <w:rPr>
      <w:color w:val="847B97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82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matera.com/blog/post/swagger-como-gerar-uma-documentacao-interativa-para-api-res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alura.com.br/conteudo/swagger-crie-uma-documentacao-res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gar\Documents\%7bDB235F22-C75F-B445-8FE4-FD2F984EFED6%7dtf5000202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{DB235F22-C75F-B445-8FE4-FD2F984EFED6}tf50002028</Template>
  <TotalTime>2</TotalTime>
  <Pages>1</Pages>
  <Words>840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Braga Duarte</dc:creator>
  <cp:keywords/>
  <dc:description/>
  <cp:lastModifiedBy>Edgar</cp:lastModifiedBy>
  <cp:revision>3</cp:revision>
  <dcterms:created xsi:type="dcterms:W3CDTF">2020-10-01T23:07:00Z</dcterms:created>
  <dcterms:modified xsi:type="dcterms:W3CDTF">2020-10-01T23:08:00Z</dcterms:modified>
</cp:coreProperties>
</file>